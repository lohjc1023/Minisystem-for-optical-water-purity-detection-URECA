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8D1EE" w14:textId="77777777" w:rsidR="00D12C3D" w:rsidRDefault="00D12C3D">
      <w:pPr>
        <w:rPr>
          <w:b/>
          <w:sz w:val="18"/>
        </w:rPr>
        <w:sectPr w:rsidR="00D12C3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245" w:right="360" w:bottom="734" w:left="360" w:header="288" w:footer="1008" w:gutter="0"/>
          <w:cols w:space="720"/>
          <w:docGrid w:linePitch="360"/>
        </w:sectPr>
      </w:pPr>
    </w:p>
    <w:p w14:paraId="60970D4B" w14:textId="77777777" w:rsidR="008D4520" w:rsidRDefault="00AF5815" w:rsidP="00F373FB">
      <w:pPr>
        <w:tabs>
          <w:tab w:val="left" w:pos="6765"/>
        </w:tabs>
        <w:rPr>
          <w:b/>
          <w:sz w:val="44"/>
          <w:szCs w:val="44"/>
        </w:rPr>
      </w:pPr>
      <w:r w:rsidRPr="00AF5815">
        <w:rPr>
          <w:b/>
          <w:sz w:val="44"/>
          <w:szCs w:val="44"/>
        </w:rPr>
        <w:t>Quotation</w:t>
      </w:r>
    </w:p>
    <w:p w14:paraId="00FA5176" w14:textId="2BDEBA10" w:rsidR="00AF5815" w:rsidRPr="00F373FB" w:rsidRDefault="00F373FB" w:rsidP="00F373FB">
      <w:pPr>
        <w:tabs>
          <w:tab w:val="left" w:pos="6765"/>
        </w:tabs>
        <w:rPr>
          <w:b/>
          <w:sz w:val="18"/>
          <w:szCs w:val="18"/>
        </w:rPr>
      </w:pPr>
      <w:r>
        <w:rPr>
          <w:b/>
          <w:sz w:val="44"/>
          <w:szCs w:val="44"/>
        </w:rPr>
        <w:tab/>
      </w:r>
    </w:p>
    <w:p w14:paraId="1E13BF9C" w14:textId="5D151CC3" w:rsidR="00B55847" w:rsidRDefault="005E7015">
      <w:pPr>
        <w:rPr>
          <w:b/>
        </w:rPr>
      </w:pPr>
      <w:r>
        <w:rPr>
          <w:b/>
        </w:rPr>
        <w:t xml:space="preserve">Date: </w:t>
      </w:r>
      <w:r w:rsidR="005D5A4B">
        <w:rPr>
          <w:b/>
        </w:rPr>
        <w:t xml:space="preserve"> </w:t>
      </w:r>
      <w:r w:rsidR="00D0324A">
        <w:rPr>
          <w:b/>
        </w:rPr>
        <w:t>6/8/21</w:t>
      </w:r>
    </w:p>
    <w:p w14:paraId="76AA8FCC" w14:textId="2638EC80" w:rsidR="00652558" w:rsidRPr="00AF5815" w:rsidRDefault="00122CF9">
      <w:pPr>
        <w:rPr>
          <w:b/>
        </w:rPr>
      </w:pPr>
      <w:r>
        <w:rPr>
          <w:b/>
        </w:rPr>
        <w:t>To:</w:t>
      </w:r>
      <w:r w:rsidR="009C4D96">
        <w:rPr>
          <w:b/>
        </w:rPr>
        <w:t xml:space="preserve"> </w:t>
      </w:r>
      <w:r w:rsidR="00D0324A">
        <w:rPr>
          <w:b/>
        </w:rPr>
        <w:t xml:space="preserve">Nanyang Technological University </w:t>
      </w:r>
    </w:p>
    <w:p w14:paraId="085B7F6F" w14:textId="2652584F" w:rsidR="0064063B" w:rsidRPr="00AF5815" w:rsidRDefault="00533D2D">
      <w:pPr>
        <w:rPr>
          <w:b/>
        </w:rPr>
      </w:pPr>
      <w:r>
        <w:rPr>
          <w:b/>
        </w:rPr>
        <w:t>Attn:</w:t>
      </w:r>
      <w:r w:rsidR="002D1795">
        <w:rPr>
          <w:b/>
        </w:rPr>
        <w:t xml:space="preserve"> </w:t>
      </w:r>
      <w:proofErr w:type="spellStart"/>
      <w:r w:rsidR="00D0324A">
        <w:rPr>
          <w:b/>
        </w:rPr>
        <w:t>Poenar</w:t>
      </w:r>
      <w:proofErr w:type="spellEnd"/>
      <w:r w:rsidR="00D0324A">
        <w:rPr>
          <w:b/>
        </w:rPr>
        <w:t xml:space="preserve"> Daniel </w:t>
      </w:r>
    </w:p>
    <w:p w14:paraId="39347A00" w14:textId="6D2FCC19" w:rsidR="00AF5815" w:rsidRPr="00AF5815" w:rsidRDefault="00AF5815">
      <w:pPr>
        <w:rPr>
          <w:b/>
        </w:rPr>
      </w:pPr>
      <w:r w:rsidRPr="00AF5815">
        <w:rPr>
          <w:b/>
        </w:rPr>
        <w:t>Phone:</w:t>
      </w:r>
      <w:r w:rsidR="00A617A7">
        <w:rPr>
          <w:b/>
        </w:rPr>
        <w:t xml:space="preserve"> </w:t>
      </w:r>
      <w:r w:rsidR="00D0324A">
        <w:rPr>
          <w:b/>
        </w:rPr>
        <w:t>65-67904237</w:t>
      </w:r>
    </w:p>
    <w:p w14:paraId="2D392014" w14:textId="77777777" w:rsidR="007B36A7" w:rsidRDefault="007B36A7">
      <w:pPr>
        <w:rPr>
          <w:b/>
        </w:rPr>
      </w:pPr>
    </w:p>
    <w:p w14:paraId="03905D16" w14:textId="77777777" w:rsidR="00AF5815" w:rsidRDefault="00AF5815">
      <w:pPr>
        <w:rPr>
          <w:b/>
        </w:rPr>
      </w:pPr>
      <w:r w:rsidRPr="00AF5815">
        <w:rPr>
          <w:b/>
        </w:rPr>
        <w:t>From:</w:t>
      </w:r>
      <w:r w:rsidR="00EF6F1C">
        <w:rPr>
          <w:b/>
        </w:rPr>
        <w:t xml:space="preserve"> </w:t>
      </w:r>
      <w:smartTag w:uri="urn:schemas-microsoft-com:office:smarttags" w:element="PersonName">
        <w:r w:rsidR="00EF6F1C" w:rsidRPr="00EF6F1C">
          <w:rPr>
            <w:b/>
          </w:rPr>
          <w:t>Jack Watson</w:t>
        </w:r>
      </w:smartTag>
    </w:p>
    <w:p w14:paraId="544FC2D9" w14:textId="77777777" w:rsidR="00AF5815" w:rsidRDefault="00AF5815" w:rsidP="00AF5815"/>
    <w:p w14:paraId="12F2DEF8" w14:textId="77777777" w:rsidR="00AF5815" w:rsidRDefault="00EF6F1C" w:rsidP="00AF5815">
      <w:pPr>
        <w:rPr>
          <w:b/>
          <w:u w:val="single"/>
        </w:rPr>
      </w:pPr>
      <w:r>
        <w:rPr>
          <w:b/>
          <w:u w:val="single"/>
        </w:rPr>
        <w:t>We</w:t>
      </w:r>
      <w:r w:rsidR="00AF5815">
        <w:rPr>
          <w:b/>
          <w:u w:val="single"/>
        </w:rPr>
        <w:t xml:space="preserve"> are pleased to quote the following per your request.</w:t>
      </w:r>
    </w:p>
    <w:p w14:paraId="0A60854C" w14:textId="77777777" w:rsidR="00AF5815" w:rsidRDefault="00AF5815" w:rsidP="00AF5815">
      <w:pPr>
        <w:rPr>
          <w:b/>
          <w:u w:val="single"/>
        </w:rPr>
      </w:pPr>
    </w:p>
    <w:p w14:paraId="33E666BD" w14:textId="77777777" w:rsidR="009B2DF5" w:rsidRDefault="00AF5815" w:rsidP="009B2DF5">
      <w:r>
        <w:rPr>
          <w:b/>
          <w:u w:val="single"/>
        </w:rPr>
        <w:t>Quantity</w:t>
      </w:r>
      <w:r>
        <w:t xml:space="preserve">                                </w:t>
      </w:r>
      <w:r w:rsidRPr="00AF5815">
        <w:rPr>
          <w:b/>
          <w:u w:val="single"/>
        </w:rPr>
        <w:t>Item</w:t>
      </w:r>
      <w:r>
        <w:t xml:space="preserve">                                                        </w:t>
      </w:r>
      <w:r w:rsidRPr="00AF5815">
        <w:rPr>
          <w:b/>
          <w:u w:val="single"/>
        </w:rPr>
        <w:t xml:space="preserve">Price </w:t>
      </w:r>
    </w:p>
    <w:p w14:paraId="290027FE" w14:textId="5062CEF4" w:rsidR="00DD32D7" w:rsidRDefault="00DD32D7" w:rsidP="001C5EB4"/>
    <w:p w14:paraId="6CD24112" w14:textId="692ED6D6" w:rsidR="009C4D96" w:rsidRDefault="00D0324A" w:rsidP="00D0324A">
      <w:pPr>
        <w:tabs>
          <w:tab w:val="left" w:pos="6540"/>
        </w:tabs>
      </w:pPr>
      <w:r>
        <w:t xml:space="preserve">10 pc             Corning 7980 fused silica square tube </w:t>
      </w:r>
      <w:r>
        <w:tab/>
        <w:t>$ 305.00 each</w:t>
      </w:r>
    </w:p>
    <w:p w14:paraId="2E5F8E64" w14:textId="3A1DF6EA" w:rsidR="00D0324A" w:rsidRDefault="00D0324A" w:rsidP="001C5EB4">
      <w:r>
        <w:t xml:space="preserve">                      15mmx 45mm inside cross section</w:t>
      </w:r>
    </w:p>
    <w:p w14:paraId="2A963F8F" w14:textId="769361F3" w:rsidR="00D0324A" w:rsidRDefault="00D0324A" w:rsidP="001C5EB4">
      <w:r>
        <w:t xml:space="preserve">                      2mm wall thickness </w:t>
      </w:r>
    </w:p>
    <w:p w14:paraId="0F2195F3" w14:textId="03FA20A8" w:rsidR="00D0324A" w:rsidRDefault="00D0324A" w:rsidP="001C5EB4">
      <w:r>
        <w:t xml:space="preserve">                      60mm long </w:t>
      </w:r>
    </w:p>
    <w:p w14:paraId="1083BA9F" w14:textId="289B1C89" w:rsidR="00111D52" w:rsidRDefault="00111D52" w:rsidP="001C5EB4"/>
    <w:p w14:paraId="61A28524" w14:textId="32DA99F5" w:rsidR="00111D52" w:rsidRDefault="00111D52" w:rsidP="001C5EB4"/>
    <w:p w14:paraId="51781A4C" w14:textId="0795C183" w:rsidR="00A23AA7" w:rsidRDefault="00A23AA7" w:rsidP="001C5EB4"/>
    <w:p w14:paraId="172D6149" w14:textId="77777777" w:rsidR="00A23AA7" w:rsidRDefault="00A23AA7" w:rsidP="001C5EB4"/>
    <w:p w14:paraId="65E06F7C" w14:textId="4733238D" w:rsidR="00AF5815" w:rsidRDefault="00820F25" w:rsidP="00AF5815">
      <w:r>
        <w:t>Approximate ship date:</w:t>
      </w:r>
      <w:r w:rsidR="00E01474">
        <w:t xml:space="preserve"> </w:t>
      </w:r>
      <w:r w:rsidR="00D0324A">
        <w:t>7-8</w:t>
      </w:r>
      <w:r w:rsidR="00A23AA7">
        <w:t xml:space="preserve"> </w:t>
      </w:r>
      <w:r w:rsidR="00200391">
        <w:t>weeks after receipt of an order.</w:t>
      </w:r>
    </w:p>
    <w:p w14:paraId="6E21C27C" w14:textId="2529CDE8" w:rsidR="00EF6F1C" w:rsidRDefault="00914F08" w:rsidP="00AF5815">
      <w:r>
        <w:t>Terms:</w:t>
      </w:r>
      <w:r w:rsidR="00457C7D">
        <w:t xml:space="preserve"> </w:t>
      </w:r>
      <w:r w:rsidR="00D0324A">
        <w:t>Cash in advance / credit card</w:t>
      </w:r>
    </w:p>
    <w:p w14:paraId="202EF21B" w14:textId="7A37B2D7" w:rsidR="00AF5815" w:rsidRDefault="00D0324A" w:rsidP="00AF5815">
      <w:r>
        <w:t>EXW</w:t>
      </w:r>
      <w:r w:rsidR="00AF5815">
        <w:t>:</w:t>
      </w:r>
      <w:r w:rsidR="00AB4C5D">
        <w:t xml:space="preserve"> </w:t>
      </w:r>
      <w:r w:rsidR="008035AB">
        <w:t>Painesville Ohio</w:t>
      </w:r>
    </w:p>
    <w:p w14:paraId="440AAE61" w14:textId="7B1284EA" w:rsidR="001D6577" w:rsidRDefault="001D6577" w:rsidP="001D6577">
      <w:r>
        <w:t>F</w:t>
      </w:r>
      <w:r w:rsidR="00803796">
        <w:t xml:space="preserve">reight: </w:t>
      </w:r>
      <w:r w:rsidR="00D0324A">
        <w:t xml:space="preserve">Your option </w:t>
      </w:r>
      <w:proofErr w:type="gramStart"/>
      <w:r w:rsidR="00D0324A">
        <w:t>collect</w:t>
      </w:r>
      <w:proofErr w:type="gramEnd"/>
      <w:r w:rsidR="00A63B74">
        <w:t xml:space="preserve"> </w:t>
      </w:r>
    </w:p>
    <w:p w14:paraId="3FCBA583" w14:textId="5C79D45D" w:rsidR="000222B6" w:rsidRPr="00DF00C4" w:rsidRDefault="001D6577" w:rsidP="00DF00C4">
      <w:pPr>
        <w:pStyle w:val="NormalWeb"/>
        <w:rPr>
          <w:rFonts w:ascii="Arial Narrow" w:hAnsi="Arial Narrow"/>
          <w:i/>
          <w:iCs/>
          <w:color w:val="0000FF"/>
          <w:sz w:val="20"/>
          <w:szCs w:val="20"/>
        </w:rPr>
      </w:pPr>
      <w:r>
        <w:rPr>
          <w:rFonts w:ascii="Arial Narrow" w:hAnsi="Arial Narrow"/>
          <w:i/>
          <w:iCs/>
          <w:color w:val="0000FF"/>
          <w:sz w:val="20"/>
          <w:szCs w:val="20"/>
        </w:rPr>
        <w:t xml:space="preserve">Please note, quotes are valid for 30 days.  Shipping is </w:t>
      </w:r>
      <w:proofErr w:type="gramStart"/>
      <w:r>
        <w:rPr>
          <w:rFonts w:ascii="Arial Narrow" w:hAnsi="Arial Narrow"/>
          <w:i/>
          <w:iCs/>
          <w:color w:val="0000FF"/>
          <w:sz w:val="20"/>
          <w:szCs w:val="20"/>
        </w:rPr>
        <w:t>F.O.B.,TGP</w:t>
      </w:r>
      <w:proofErr w:type="gramEnd"/>
      <w:r>
        <w:rPr>
          <w:rFonts w:ascii="Arial Narrow" w:hAnsi="Arial Narrow"/>
          <w:i/>
          <w:iCs/>
          <w:color w:val="0000FF"/>
          <w:sz w:val="20"/>
          <w:szCs w:val="20"/>
        </w:rPr>
        <w:t xml:space="preserve"> dock U.S.A.</w:t>
      </w:r>
      <w:r w:rsidR="00D54012">
        <w:rPr>
          <w:rFonts w:ascii="Arial Narrow" w:hAnsi="Arial Narrow"/>
          <w:i/>
          <w:iCs/>
          <w:color w:val="0000FF"/>
          <w:sz w:val="20"/>
          <w:szCs w:val="20"/>
        </w:rPr>
        <w:t xml:space="preserve"> (customer takes ownership as soon as part leaves our dock)</w:t>
      </w:r>
      <w:r>
        <w:rPr>
          <w:rFonts w:ascii="Arial Narrow" w:hAnsi="Arial Narrow"/>
          <w:i/>
          <w:iCs/>
          <w:color w:val="0000FF"/>
          <w:sz w:val="20"/>
          <w:szCs w:val="20"/>
        </w:rPr>
        <w:t xml:space="preserve">.  Lead-time is an approximation, and TGP is not responsible for freight charges due to late shipment.    </w:t>
      </w:r>
    </w:p>
    <w:p w14:paraId="7F5D77D8" w14:textId="77777777" w:rsidR="000222B6" w:rsidRDefault="000222B6" w:rsidP="001D6577">
      <w:pPr>
        <w:pStyle w:val="NormalWeb"/>
        <w:rPr>
          <w:rFonts w:ascii="Arial" w:hAnsi="Arial" w:cs="Arial"/>
          <w:color w:val="0000FF"/>
          <w:sz w:val="20"/>
          <w:szCs w:val="20"/>
        </w:rPr>
      </w:pPr>
    </w:p>
    <w:p w14:paraId="26597CC2" w14:textId="77777777" w:rsidR="00D81968" w:rsidRPr="001D6577" w:rsidRDefault="00D81968" w:rsidP="001D6577"/>
    <w:sectPr w:rsidR="00D81968" w:rsidRPr="001D6577">
      <w:type w:val="continuous"/>
      <w:pgSz w:w="12240" w:h="15840" w:code="1"/>
      <w:pgMar w:top="245" w:right="1440" w:bottom="734" w:left="1440" w:header="288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D6909" w14:textId="77777777" w:rsidR="006C6EDC" w:rsidRDefault="006C6EDC">
      <w:r>
        <w:separator/>
      </w:r>
    </w:p>
  </w:endnote>
  <w:endnote w:type="continuationSeparator" w:id="0">
    <w:p w14:paraId="1FC2D997" w14:textId="77777777" w:rsidR="006C6EDC" w:rsidRDefault="006C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53E5135-EE21-4AD2-A900-3F6843BAF34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Italic r:id="rId2" w:fontKey="{784CC5A2-FD1B-4C53-BFD0-82BB6CA1D39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3" w:fontKey="{611C8AF0-BD46-4294-8CDC-1A26E52C8D8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462C3EA6-D16C-4B0F-AEC4-F40E658009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37AA1" w14:textId="77777777" w:rsidR="001A674D" w:rsidRDefault="001A67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AAD1D" w14:textId="77777777" w:rsidR="000F21F0" w:rsidRDefault="000F21F0">
    <w:pPr>
      <w:jc w:val="center"/>
      <w:rPr>
        <w:rFonts w:ascii="Arial" w:hAnsi="Arial" w:cs="Arial"/>
        <w:b/>
        <w:bCs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D42A9" w14:textId="77777777" w:rsidR="001A674D" w:rsidRDefault="001A67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E75D3" w14:textId="77777777" w:rsidR="006C6EDC" w:rsidRDefault="006C6EDC">
      <w:r>
        <w:separator/>
      </w:r>
    </w:p>
  </w:footnote>
  <w:footnote w:type="continuationSeparator" w:id="0">
    <w:p w14:paraId="2D5569BD" w14:textId="77777777" w:rsidR="006C6EDC" w:rsidRDefault="006C6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EC182" w14:textId="77777777" w:rsidR="001A674D" w:rsidRDefault="001A67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E4112" w14:textId="77777777" w:rsidR="000F21F0" w:rsidRDefault="00F50EC2">
    <w:r>
      <w:rPr>
        <w:noProof/>
        <w:sz w:val="20"/>
      </w:rPr>
      <w:drawing>
        <wp:anchor distT="0" distB="0" distL="114300" distR="114300" simplePos="0" relativeHeight="251657216" behindDoc="0" locked="0" layoutInCell="1" allowOverlap="1" wp14:anchorId="4CC1F17B" wp14:editId="4759CC62">
          <wp:simplePos x="0" y="0"/>
          <wp:positionH relativeFrom="column">
            <wp:posOffset>342900</wp:posOffset>
          </wp:positionH>
          <wp:positionV relativeFrom="paragraph">
            <wp:posOffset>53340</wp:posOffset>
          </wp:positionV>
          <wp:extent cx="2514600" cy="1047750"/>
          <wp:effectExtent l="0" t="0" r="0" b="0"/>
          <wp:wrapSquare wrapText="right"/>
          <wp:docPr id="2" name="Picture 1" descr="tgp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gp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43008C" w14:textId="77777777" w:rsidR="000F21F0" w:rsidRDefault="000F21F0">
    <w:pPr>
      <w:rPr>
        <w:rFonts w:ascii="Arial" w:hAnsi="Arial" w:cs="Arial"/>
        <w:b/>
        <w:bCs/>
        <w:sz w:val="32"/>
      </w:rPr>
    </w:pPr>
  </w:p>
  <w:p w14:paraId="2F78A665" w14:textId="77777777" w:rsidR="000F21F0" w:rsidRDefault="000F21F0">
    <w:pPr>
      <w:rPr>
        <w:rFonts w:ascii="Arial" w:hAnsi="Arial" w:cs="Arial"/>
        <w:b/>
        <w:bCs/>
        <w:sz w:val="32"/>
      </w:rPr>
    </w:pPr>
  </w:p>
  <w:p w14:paraId="4294389F" w14:textId="77777777" w:rsidR="000F21F0" w:rsidRDefault="000F21F0">
    <w:pPr>
      <w:rPr>
        <w:rFonts w:ascii="Arial" w:hAnsi="Arial" w:cs="Arial"/>
        <w:b/>
        <w:bCs/>
        <w:sz w:val="32"/>
      </w:rPr>
    </w:pPr>
  </w:p>
  <w:p w14:paraId="4B4D13FD" w14:textId="77777777" w:rsidR="000F21F0" w:rsidRDefault="000F21F0">
    <w:pPr>
      <w:tabs>
        <w:tab w:val="left" w:pos="4965"/>
      </w:tabs>
      <w:rPr>
        <w:rFonts w:ascii="Arial" w:hAnsi="Arial" w:cs="Arial"/>
        <w:b/>
        <w:bCs/>
        <w:sz w:val="32"/>
      </w:rPr>
    </w:pPr>
    <w:r>
      <w:rPr>
        <w:rFonts w:ascii="Arial" w:hAnsi="Arial" w:cs="Arial"/>
        <w:b/>
        <w:bCs/>
        <w:sz w:val="32"/>
      </w:rPr>
      <w:tab/>
      <w:t>TECHNICAL GLASS PRODUCTS, INC.</w:t>
    </w:r>
    <w:r>
      <w:rPr>
        <w:rFonts w:ascii="Arial" w:hAnsi="Arial" w:cs="Arial"/>
        <w:b/>
        <w:bCs/>
        <w:sz w:val="32"/>
      </w:rPr>
      <w:tab/>
    </w:r>
  </w:p>
  <w:p w14:paraId="67049DC9" w14:textId="77777777" w:rsidR="000F21F0" w:rsidRDefault="00F50EC2">
    <w:pPr>
      <w:rPr>
        <w:sz w:val="8"/>
      </w:rPr>
    </w:pPr>
    <w:r>
      <w:rPr>
        <w:rFonts w:ascii="Arial" w:hAnsi="Arial" w:cs="Arial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029721" wp14:editId="0D6CAA6D">
              <wp:simplePos x="0" y="0"/>
              <wp:positionH relativeFrom="column">
                <wp:posOffset>114300</wp:posOffset>
              </wp:positionH>
              <wp:positionV relativeFrom="paragraph">
                <wp:posOffset>86360</wp:posOffset>
              </wp:positionV>
              <wp:extent cx="7086600" cy="91440"/>
              <wp:effectExtent l="0" t="635" r="0" b="317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86600" cy="9144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0B135F" id="Rectangle 2" o:spid="_x0000_s1026" style="position:absolute;margin-left:9pt;margin-top:6.8pt;width:558pt;height: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Eh/dgIAAPcEAAAOAAAAZHJzL2Uyb0RvYy54bWysVMGO0zAQvSPxD5bvbZIq2zZR09VuSxFS&#10;gRULH+DaTmPh2MZ2my6If2fstCULHBCilRzbMx6/N2/Gi9tTK9GRWye0qnA2TjHiimom1L7Cnz5u&#10;RnOMnCeKEakVr/ATd/h2+fLFojMln+hGS8YtgiDKlZ2pcOO9KZPE0Ya3xI214QqMtbYt8bC0+4RZ&#10;0kH0ViaTNJ0mnbbMWE25c7C77o14GePXNaf+fV077pGsMGDzcbRx3IUxWS5IubfENIKeYZB/QNES&#10;oeDSa6g18QQdrPgtVCuo1U7Xfkx1m+i6FpRHDsAmS39h89gQwyMXSI4z1zS5/xeWvjs+WCQYaIeR&#10;Ii1I9AGSRtRecjQJ6emMK8Hr0TzYQNCZraafHVJ61YAXv7NWdw0nDEBlwT95diAsHBxFu+6tZhCd&#10;HLyOmTrVtg0BIQfoFAV5ugrCTx5R2Jyl8+k0Bd0o2Iosz6NgCSkvh411/jXXLQqTCluAHoOT49b5&#10;AIaUF5cIXkvBNkLKuLD73UpadCRQG6s0/CN+4Dh0kyo4Kx2O9RH7HcAIdwRbQBu1/lZkkzy9nxSj&#10;zXQ+G+Wb/GZUAIdRmhX3xTTNi3y9+R4AZnnZCMa42grFL3WX5X+n67kD+oqJlYe6kLpIagjdDRmm&#10;8fcnhq3w0INStBWeX51IGUR9pRhwJqUnQvbz5Dn2mGJIwOUbUxJLIKjeV89OsyeoAKtBIdASXguY&#10;NNp+xaiDzquw+3IglmMk3yiool5n5OMiv5lN4IwdWnZDC1EUQlXYY9RPV75v74OxYt/ATVlMjNJ3&#10;UHm1iFURqrJHda5X6K7I4PwShPYdrqPXz/dq+QMAAP//AwBQSwMEFAAGAAgAAAAhABy+7fzeAAAA&#10;CQEAAA8AAABkcnMvZG93bnJldi54bWxMj09Lw0AQxe+C32EZwZvd9A8lpNkUqXqoiGBV6HGa3WaD&#10;u7Mhu2njt3d6sqfhzW948165Hr0TJ9PHNpCC6SQDYagOuqVGwdfny0MOIiYkjS6QUfBrIqyr25sS&#10;Cx3O9GFOu9QINqFYoAKbUldIGWtrPMZJ6AwxO4beY2LZN1L3eGZz7+Qsy5bSY0v8wWJnNtbUP7vB&#10;K9DfdrE9Po3Ds7O4pff92ya95krd342PKxDJjOn/GC7xOTpUnOkQBtJRONY5V0k850sQFz6dL3hz&#10;UDBjIqtSXjeo/gAAAP//AwBQSwECLQAUAAYACAAAACEAtoM4kv4AAADhAQAAEwAAAAAAAAAAAAAA&#10;AAAAAAAAW0NvbnRlbnRfVHlwZXNdLnhtbFBLAQItABQABgAIAAAAIQA4/SH/1gAAAJQBAAALAAAA&#10;AAAAAAAAAAAAAC8BAABfcmVscy8ucmVsc1BLAQItABQABgAIAAAAIQBz+Eh/dgIAAPcEAAAOAAAA&#10;AAAAAAAAAAAAAC4CAABkcnMvZTJvRG9jLnhtbFBLAQItABQABgAIAAAAIQAcvu383gAAAAkBAAAP&#10;AAAAAAAAAAAAAAAAANAEAABkcnMvZG93bnJldi54bWxQSwUGAAAAAAQABADzAAAA2wUAAAAA&#10;" fillcolor="silver" stroked="f" strokeweight="0"/>
          </w:pict>
        </mc:Fallback>
      </mc:AlternateContent>
    </w:r>
    <w:r w:rsidR="000F21F0">
      <w:br w:type="textWrapping" w:clear="all"/>
    </w:r>
  </w:p>
  <w:p w14:paraId="37260FCC" w14:textId="77777777" w:rsidR="000F21F0" w:rsidRDefault="000F21F0">
    <w:pPr>
      <w:pStyle w:val="Heading1"/>
    </w:pPr>
    <w:r>
      <w:t>Corporate Office</w:t>
    </w:r>
    <w:r>
      <w:tab/>
    </w:r>
    <w:r>
      <w:tab/>
    </w:r>
    <w:r>
      <w:tab/>
    </w:r>
    <w:r>
      <w:tab/>
    </w:r>
    <w:r>
      <w:tab/>
    </w:r>
    <w:r>
      <w:tab/>
    </w:r>
    <w:r>
      <w:tab/>
      <w:t>Southern Division</w:t>
    </w:r>
  </w:p>
  <w:p w14:paraId="4A38CE8A" w14:textId="77777777" w:rsidR="000F21F0" w:rsidRDefault="000F21F0">
    <w:pPr>
      <w:ind w:firstLine="7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881 Callendar Blvd.</w:t>
    </w:r>
    <w:r>
      <w:rPr>
        <w:rFonts w:ascii="Arial" w:hAnsi="Arial" w:cs="Arial"/>
        <w:sz w:val="18"/>
      </w:rPr>
      <w:tab/>
      <w:t>Phone:</w:t>
    </w:r>
    <w:r>
      <w:rPr>
        <w:rFonts w:ascii="Arial" w:hAnsi="Arial" w:cs="Arial"/>
        <w:sz w:val="18"/>
      </w:rPr>
      <w:tab/>
      <w:t>(440) 639-6399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ab/>
      <w:t>42508 Bayou Narcisse</w:t>
    </w:r>
    <w:r>
      <w:rPr>
        <w:rFonts w:ascii="Arial" w:hAnsi="Arial" w:cs="Arial"/>
        <w:sz w:val="18"/>
      </w:rPr>
      <w:tab/>
      <w:t>Phone:</w:t>
    </w:r>
    <w:r>
      <w:rPr>
        <w:rFonts w:ascii="Arial" w:hAnsi="Arial" w:cs="Arial"/>
        <w:sz w:val="18"/>
      </w:rPr>
      <w:tab/>
      <w:t>(225) 644-5858</w:t>
    </w:r>
  </w:p>
  <w:p w14:paraId="00585E47" w14:textId="77777777" w:rsidR="000F21F0" w:rsidRDefault="000F21F0">
    <w:pPr>
      <w:ind w:firstLine="720"/>
      <w:rPr>
        <w:rFonts w:ascii="Arial" w:hAnsi="Arial" w:cs="Arial"/>
        <w:sz w:val="18"/>
      </w:rPr>
    </w:pPr>
    <w:smartTag w:uri="urn:schemas-microsoft-com:office:smarttags" w:element="City">
      <w:r>
        <w:rPr>
          <w:rFonts w:ascii="Arial" w:hAnsi="Arial" w:cs="Arial"/>
          <w:sz w:val="18"/>
        </w:rPr>
        <w:t>Painesville</w:t>
      </w:r>
    </w:smartTag>
    <w:r>
      <w:rPr>
        <w:rFonts w:ascii="Arial" w:hAnsi="Arial" w:cs="Arial"/>
        <w:sz w:val="18"/>
      </w:rPr>
      <w:t xml:space="preserve">, </w:t>
    </w:r>
    <w:smartTag w:uri="urn:schemas-microsoft-com:office:smarttags" w:element="State">
      <w:r>
        <w:rPr>
          <w:rFonts w:ascii="Arial" w:hAnsi="Arial" w:cs="Arial"/>
          <w:sz w:val="18"/>
        </w:rPr>
        <w:t>Ohio</w:t>
      </w:r>
    </w:smartTag>
    <w:r>
      <w:rPr>
        <w:rFonts w:ascii="Arial" w:hAnsi="Arial" w:cs="Arial"/>
        <w:sz w:val="18"/>
      </w:rPr>
      <w:t xml:space="preserve"> </w:t>
    </w:r>
    <w:smartTag w:uri="urn:schemas-microsoft-com:office:smarttags" w:element="PostalCode">
      <w:r>
        <w:rPr>
          <w:rFonts w:ascii="Arial" w:hAnsi="Arial" w:cs="Arial"/>
          <w:sz w:val="18"/>
        </w:rPr>
        <w:t>44077</w:t>
      </w:r>
    </w:smartTag>
    <w:r>
      <w:rPr>
        <w:rFonts w:ascii="Arial" w:hAnsi="Arial" w:cs="Arial"/>
        <w:sz w:val="18"/>
      </w:rPr>
      <w:tab/>
      <w:t xml:space="preserve">    Fax:</w:t>
    </w:r>
    <w:r>
      <w:rPr>
        <w:rFonts w:ascii="Arial" w:hAnsi="Arial" w:cs="Arial"/>
        <w:sz w:val="18"/>
      </w:rPr>
      <w:tab/>
      <w:t>(440) 639-1292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ab/>
    </w:r>
    <w:smartTag w:uri="urn:schemas-microsoft-com:office:smarttags" w:element="place">
      <w:smartTag w:uri="urn:schemas-microsoft-com:office:smarttags" w:element="City">
        <w:r>
          <w:rPr>
            <w:rFonts w:ascii="Arial" w:hAnsi="Arial" w:cs="Arial"/>
            <w:sz w:val="18"/>
          </w:rPr>
          <w:t>Gonzales</w:t>
        </w:r>
      </w:smartTag>
      <w:r>
        <w:rPr>
          <w:rFonts w:ascii="Arial" w:hAnsi="Arial" w:cs="Arial"/>
          <w:sz w:val="18"/>
        </w:rPr>
        <w:t xml:space="preserve">, </w:t>
      </w:r>
      <w:smartTag w:uri="urn:schemas-microsoft-com:office:smarttags" w:element="State">
        <w:r>
          <w:rPr>
            <w:rFonts w:ascii="Arial" w:hAnsi="Arial" w:cs="Arial"/>
            <w:sz w:val="18"/>
          </w:rPr>
          <w:t>Louisiana</w:t>
        </w:r>
      </w:smartTag>
      <w:r>
        <w:rPr>
          <w:rFonts w:ascii="Arial" w:hAnsi="Arial" w:cs="Arial"/>
          <w:sz w:val="18"/>
        </w:rPr>
        <w:t xml:space="preserve"> </w:t>
      </w:r>
      <w:smartTag w:uri="urn:schemas-microsoft-com:office:smarttags" w:element="PostalCode">
        <w:r>
          <w:rPr>
            <w:rFonts w:ascii="Arial" w:hAnsi="Arial" w:cs="Arial"/>
            <w:sz w:val="18"/>
          </w:rPr>
          <w:t>70737</w:t>
        </w:r>
      </w:smartTag>
    </w:smartTag>
    <w:r>
      <w:rPr>
        <w:rFonts w:ascii="Arial" w:hAnsi="Arial" w:cs="Arial"/>
        <w:sz w:val="18"/>
      </w:rPr>
      <w:t xml:space="preserve">   Fax:</w:t>
    </w:r>
    <w:r>
      <w:rPr>
        <w:rFonts w:ascii="Arial" w:hAnsi="Arial" w:cs="Arial"/>
        <w:sz w:val="18"/>
      </w:rPr>
      <w:tab/>
      <w:t>(225) 647-4204</w:t>
    </w:r>
  </w:p>
  <w:p w14:paraId="59256A9C" w14:textId="77777777" w:rsidR="000F21F0" w:rsidRDefault="000F21F0">
    <w:pPr>
      <w:pStyle w:val="Header"/>
      <w:jc w:val="center"/>
      <w:rPr>
        <w:rFonts w:ascii="Arial" w:hAnsi="Arial" w:cs="Arial"/>
        <w:sz w:val="18"/>
        <w:szCs w:val="18"/>
      </w:rPr>
    </w:pPr>
  </w:p>
  <w:p w14:paraId="0B77D1F2" w14:textId="77777777" w:rsidR="000F21F0" w:rsidRDefault="000F21F0">
    <w:pPr>
      <w:pStyle w:val="Head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email: </w:t>
    </w:r>
    <w:hyperlink r:id="rId2" w:history="1">
      <w:r w:rsidR="0096602D">
        <w:rPr>
          <w:rStyle w:val="Hyperlink"/>
          <w:rFonts w:ascii="Arial" w:hAnsi="Arial" w:cs="Arial"/>
          <w:sz w:val="18"/>
          <w:szCs w:val="18"/>
        </w:rPr>
        <w:t>jwatson</w:t>
      </w:r>
      <w:r>
        <w:rPr>
          <w:rStyle w:val="Hyperlink"/>
          <w:rFonts w:ascii="Arial" w:hAnsi="Arial" w:cs="Arial"/>
          <w:sz w:val="18"/>
          <w:szCs w:val="18"/>
        </w:rPr>
        <w:t>@tgpohio.com</w:t>
      </w:r>
    </w:hyperlink>
    <w:r>
      <w:rPr>
        <w:rFonts w:ascii="Arial" w:hAnsi="Arial" w:cs="Arial"/>
        <w:sz w:val="18"/>
        <w:szCs w:val="18"/>
      </w:rPr>
      <w:t xml:space="preserve"> ♦website: www.technicalglass.com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ED241" w14:textId="77777777" w:rsidR="001A674D" w:rsidRDefault="001A67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467C4"/>
    <w:multiLevelType w:val="multilevel"/>
    <w:tmpl w:val="872C451A"/>
    <w:lvl w:ilvl="0">
      <w:start w:val="1"/>
      <w:numFmt w:val="decimal"/>
      <w:lvlText w:val="%1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4A7812CB"/>
    <w:multiLevelType w:val="hybridMultilevel"/>
    <w:tmpl w:val="37AACB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C3D"/>
    <w:rsid w:val="000012BF"/>
    <w:rsid w:val="00004EFE"/>
    <w:rsid w:val="00007F93"/>
    <w:rsid w:val="000222B6"/>
    <w:rsid w:val="00032158"/>
    <w:rsid w:val="0003327D"/>
    <w:rsid w:val="00041A4C"/>
    <w:rsid w:val="00062325"/>
    <w:rsid w:val="00074F1A"/>
    <w:rsid w:val="00076864"/>
    <w:rsid w:val="00091FF7"/>
    <w:rsid w:val="000A6365"/>
    <w:rsid w:val="000B6888"/>
    <w:rsid w:val="000D092F"/>
    <w:rsid w:val="000F21F0"/>
    <w:rsid w:val="00105EEA"/>
    <w:rsid w:val="00111133"/>
    <w:rsid w:val="00111D52"/>
    <w:rsid w:val="00114A0C"/>
    <w:rsid w:val="0012173A"/>
    <w:rsid w:val="00122CF9"/>
    <w:rsid w:val="00125B1D"/>
    <w:rsid w:val="001564CD"/>
    <w:rsid w:val="001647D9"/>
    <w:rsid w:val="00170A22"/>
    <w:rsid w:val="00190C31"/>
    <w:rsid w:val="00193A20"/>
    <w:rsid w:val="0019480B"/>
    <w:rsid w:val="001A17EE"/>
    <w:rsid w:val="001A2D79"/>
    <w:rsid w:val="001A5C09"/>
    <w:rsid w:val="001A674D"/>
    <w:rsid w:val="001B7C7D"/>
    <w:rsid w:val="001C48BD"/>
    <w:rsid w:val="001C5EB4"/>
    <w:rsid w:val="001D6577"/>
    <w:rsid w:val="00200391"/>
    <w:rsid w:val="00213AB9"/>
    <w:rsid w:val="00217BF8"/>
    <w:rsid w:val="00217EFB"/>
    <w:rsid w:val="002247A5"/>
    <w:rsid w:val="00240750"/>
    <w:rsid w:val="00243046"/>
    <w:rsid w:val="00253A07"/>
    <w:rsid w:val="00257A2B"/>
    <w:rsid w:val="00261BDD"/>
    <w:rsid w:val="00265571"/>
    <w:rsid w:val="00270FA5"/>
    <w:rsid w:val="00280DC6"/>
    <w:rsid w:val="00282DB6"/>
    <w:rsid w:val="0028476E"/>
    <w:rsid w:val="002C6447"/>
    <w:rsid w:val="002D1795"/>
    <w:rsid w:val="002D6B92"/>
    <w:rsid w:val="002E778F"/>
    <w:rsid w:val="002F349E"/>
    <w:rsid w:val="00313648"/>
    <w:rsid w:val="003178BD"/>
    <w:rsid w:val="003206C1"/>
    <w:rsid w:val="003244F1"/>
    <w:rsid w:val="00334E83"/>
    <w:rsid w:val="00340126"/>
    <w:rsid w:val="00350647"/>
    <w:rsid w:val="00351C2B"/>
    <w:rsid w:val="0035546F"/>
    <w:rsid w:val="00355FD5"/>
    <w:rsid w:val="00366231"/>
    <w:rsid w:val="0038435B"/>
    <w:rsid w:val="00390288"/>
    <w:rsid w:val="003A13B8"/>
    <w:rsid w:val="003C0798"/>
    <w:rsid w:val="003D03E7"/>
    <w:rsid w:val="003D7C9E"/>
    <w:rsid w:val="003E25DF"/>
    <w:rsid w:val="003F4941"/>
    <w:rsid w:val="003F5178"/>
    <w:rsid w:val="00401E40"/>
    <w:rsid w:val="0042063E"/>
    <w:rsid w:val="00421589"/>
    <w:rsid w:val="004263B0"/>
    <w:rsid w:val="0043393D"/>
    <w:rsid w:val="004430C5"/>
    <w:rsid w:val="00450796"/>
    <w:rsid w:val="00451F3A"/>
    <w:rsid w:val="00455346"/>
    <w:rsid w:val="00457C7D"/>
    <w:rsid w:val="004603A5"/>
    <w:rsid w:val="0046078F"/>
    <w:rsid w:val="00461B57"/>
    <w:rsid w:val="00462CF3"/>
    <w:rsid w:val="00470D8D"/>
    <w:rsid w:val="00486701"/>
    <w:rsid w:val="004B7B7C"/>
    <w:rsid w:val="004C61C1"/>
    <w:rsid w:val="004D4573"/>
    <w:rsid w:val="004D5EDA"/>
    <w:rsid w:val="004E69B1"/>
    <w:rsid w:val="004F42DC"/>
    <w:rsid w:val="004F70E8"/>
    <w:rsid w:val="005007BE"/>
    <w:rsid w:val="00503317"/>
    <w:rsid w:val="00503677"/>
    <w:rsid w:val="0050417F"/>
    <w:rsid w:val="0051679F"/>
    <w:rsid w:val="00520932"/>
    <w:rsid w:val="00523064"/>
    <w:rsid w:val="00533D2D"/>
    <w:rsid w:val="0053458F"/>
    <w:rsid w:val="005458C9"/>
    <w:rsid w:val="0056061A"/>
    <w:rsid w:val="005677B0"/>
    <w:rsid w:val="005738B6"/>
    <w:rsid w:val="005C1317"/>
    <w:rsid w:val="005C3131"/>
    <w:rsid w:val="005D1035"/>
    <w:rsid w:val="005D5A4B"/>
    <w:rsid w:val="005D7C33"/>
    <w:rsid w:val="005E1B98"/>
    <w:rsid w:val="005E7015"/>
    <w:rsid w:val="0061666E"/>
    <w:rsid w:val="00622709"/>
    <w:rsid w:val="00624B3E"/>
    <w:rsid w:val="00625102"/>
    <w:rsid w:val="0063742E"/>
    <w:rsid w:val="0064063B"/>
    <w:rsid w:val="006431D6"/>
    <w:rsid w:val="00652558"/>
    <w:rsid w:val="0067226E"/>
    <w:rsid w:val="006875C6"/>
    <w:rsid w:val="00694067"/>
    <w:rsid w:val="006A1E31"/>
    <w:rsid w:val="006A6CDE"/>
    <w:rsid w:val="006B3F92"/>
    <w:rsid w:val="006C666D"/>
    <w:rsid w:val="006C6EDC"/>
    <w:rsid w:val="006D3BEF"/>
    <w:rsid w:val="0070322E"/>
    <w:rsid w:val="00706178"/>
    <w:rsid w:val="00711621"/>
    <w:rsid w:val="00732063"/>
    <w:rsid w:val="00745275"/>
    <w:rsid w:val="00745650"/>
    <w:rsid w:val="00750362"/>
    <w:rsid w:val="007722E2"/>
    <w:rsid w:val="007A6246"/>
    <w:rsid w:val="007B36A7"/>
    <w:rsid w:val="007C2DF8"/>
    <w:rsid w:val="007F26D9"/>
    <w:rsid w:val="007F47D4"/>
    <w:rsid w:val="008035AB"/>
    <w:rsid w:val="00803796"/>
    <w:rsid w:val="00815EC7"/>
    <w:rsid w:val="00820F25"/>
    <w:rsid w:val="00830ABF"/>
    <w:rsid w:val="00862C90"/>
    <w:rsid w:val="00866D2A"/>
    <w:rsid w:val="00870E85"/>
    <w:rsid w:val="00872426"/>
    <w:rsid w:val="00874A74"/>
    <w:rsid w:val="00894463"/>
    <w:rsid w:val="00897940"/>
    <w:rsid w:val="008D4520"/>
    <w:rsid w:val="008E66EE"/>
    <w:rsid w:val="008F25A6"/>
    <w:rsid w:val="008F4A4C"/>
    <w:rsid w:val="008F62C6"/>
    <w:rsid w:val="00900CFC"/>
    <w:rsid w:val="00900DAF"/>
    <w:rsid w:val="00914F08"/>
    <w:rsid w:val="00917038"/>
    <w:rsid w:val="0093403C"/>
    <w:rsid w:val="00944248"/>
    <w:rsid w:val="00944EBD"/>
    <w:rsid w:val="009453FD"/>
    <w:rsid w:val="0096492D"/>
    <w:rsid w:val="0096602D"/>
    <w:rsid w:val="009768A2"/>
    <w:rsid w:val="009904D2"/>
    <w:rsid w:val="009A0455"/>
    <w:rsid w:val="009A48A0"/>
    <w:rsid w:val="009A7E33"/>
    <w:rsid w:val="009B2DF5"/>
    <w:rsid w:val="009B6690"/>
    <w:rsid w:val="009C4D96"/>
    <w:rsid w:val="009C5138"/>
    <w:rsid w:val="009E0DE0"/>
    <w:rsid w:val="009F2D79"/>
    <w:rsid w:val="00A01812"/>
    <w:rsid w:val="00A23AA7"/>
    <w:rsid w:val="00A45A79"/>
    <w:rsid w:val="00A52222"/>
    <w:rsid w:val="00A52630"/>
    <w:rsid w:val="00A617A7"/>
    <w:rsid w:val="00A63B74"/>
    <w:rsid w:val="00A65BC4"/>
    <w:rsid w:val="00A67ED2"/>
    <w:rsid w:val="00AB4351"/>
    <w:rsid w:val="00AB4C5D"/>
    <w:rsid w:val="00AE22DF"/>
    <w:rsid w:val="00AF5815"/>
    <w:rsid w:val="00B01F82"/>
    <w:rsid w:val="00B0480A"/>
    <w:rsid w:val="00B1099D"/>
    <w:rsid w:val="00B12A07"/>
    <w:rsid w:val="00B247C7"/>
    <w:rsid w:val="00B3178B"/>
    <w:rsid w:val="00B37D4E"/>
    <w:rsid w:val="00B53173"/>
    <w:rsid w:val="00B55847"/>
    <w:rsid w:val="00B567B9"/>
    <w:rsid w:val="00B817DE"/>
    <w:rsid w:val="00B86748"/>
    <w:rsid w:val="00B92A18"/>
    <w:rsid w:val="00BA3218"/>
    <w:rsid w:val="00BA52A5"/>
    <w:rsid w:val="00BC19EA"/>
    <w:rsid w:val="00BC7E79"/>
    <w:rsid w:val="00BE0828"/>
    <w:rsid w:val="00BE7E4B"/>
    <w:rsid w:val="00BF2F67"/>
    <w:rsid w:val="00C01134"/>
    <w:rsid w:val="00C04B4C"/>
    <w:rsid w:val="00C04D80"/>
    <w:rsid w:val="00C06EC7"/>
    <w:rsid w:val="00C0762D"/>
    <w:rsid w:val="00C1062C"/>
    <w:rsid w:val="00C203F5"/>
    <w:rsid w:val="00C348E4"/>
    <w:rsid w:val="00C540CB"/>
    <w:rsid w:val="00C61374"/>
    <w:rsid w:val="00C73590"/>
    <w:rsid w:val="00C918A8"/>
    <w:rsid w:val="00CB3792"/>
    <w:rsid w:val="00CC2543"/>
    <w:rsid w:val="00CE3300"/>
    <w:rsid w:val="00CF1B94"/>
    <w:rsid w:val="00CF5D26"/>
    <w:rsid w:val="00D0324A"/>
    <w:rsid w:val="00D07FB7"/>
    <w:rsid w:val="00D111B2"/>
    <w:rsid w:val="00D11959"/>
    <w:rsid w:val="00D12C3D"/>
    <w:rsid w:val="00D373B5"/>
    <w:rsid w:val="00D378E8"/>
    <w:rsid w:val="00D4029A"/>
    <w:rsid w:val="00D41239"/>
    <w:rsid w:val="00D42AEB"/>
    <w:rsid w:val="00D54012"/>
    <w:rsid w:val="00D70850"/>
    <w:rsid w:val="00D81968"/>
    <w:rsid w:val="00D8228E"/>
    <w:rsid w:val="00D86173"/>
    <w:rsid w:val="00D94569"/>
    <w:rsid w:val="00D95655"/>
    <w:rsid w:val="00D95965"/>
    <w:rsid w:val="00DA47A9"/>
    <w:rsid w:val="00DA69BE"/>
    <w:rsid w:val="00DD32D7"/>
    <w:rsid w:val="00DD43C5"/>
    <w:rsid w:val="00DF00C4"/>
    <w:rsid w:val="00DF4298"/>
    <w:rsid w:val="00E01474"/>
    <w:rsid w:val="00E15E51"/>
    <w:rsid w:val="00E26711"/>
    <w:rsid w:val="00E53D93"/>
    <w:rsid w:val="00E65B3E"/>
    <w:rsid w:val="00E6700A"/>
    <w:rsid w:val="00E71207"/>
    <w:rsid w:val="00E73BDB"/>
    <w:rsid w:val="00E80A4C"/>
    <w:rsid w:val="00EB74C9"/>
    <w:rsid w:val="00EE712D"/>
    <w:rsid w:val="00EF3EBC"/>
    <w:rsid w:val="00EF5C06"/>
    <w:rsid w:val="00EF6F1C"/>
    <w:rsid w:val="00F06131"/>
    <w:rsid w:val="00F1489F"/>
    <w:rsid w:val="00F23FD2"/>
    <w:rsid w:val="00F3340D"/>
    <w:rsid w:val="00F373FB"/>
    <w:rsid w:val="00F457AA"/>
    <w:rsid w:val="00F507C6"/>
    <w:rsid w:val="00F50EC2"/>
    <w:rsid w:val="00F528B0"/>
    <w:rsid w:val="00F543B8"/>
    <w:rsid w:val="00F55CBC"/>
    <w:rsid w:val="00F5699E"/>
    <w:rsid w:val="00F966C6"/>
    <w:rsid w:val="00FA4135"/>
    <w:rsid w:val="00FB10CC"/>
    <w:rsid w:val="00FC0756"/>
    <w:rsid w:val="00FE4B8E"/>
    <w:rsid w:val="00FE6ED1"/>
    <w:rsid w:val="00FF2109"/>
    <w:rsid w:val="00F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14337"/>
    <o:shapelayout v:ext="edit">
      <o:idmap v:ext="edit" data="1"/>
    </o:shapelayout>
  </w:shapeDefaults>
  <w:decimalSymbol w:val="."/>
  <w:listSeparator w:val=","/>
  <w14:docId w14:val="60ADE814"/>
  <w15:chartTrackingRefBased/>
  <w15:docId w15:val="{9DF83809-6DA8-4A98-A733-0C5A7EC0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firstLine="720"/>
      <w:outlineLvl w:val="0"/>
    </w:pPr>
    <w:rPr>
      <w:rFonts w:ascii="Arial" w:hAnsi="Arial" w:cs="Arial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203F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C203F5"/>
    <w:rPr>
      <w:color w:val="800080"/>
      <w:u w:val="single"/>
    </w:rPr>
  </w:style>
  <w:style w:type="paragraph" w:styleId="NormalWeb">
    <w:name w:val="Normal (Web)"/>
    <w:basedOn w:val="Normal"/>
    <w:rsid w:val="005458C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tgp@tgpohio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Watson\Desktop\TGP_Letterhead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TGP_Letterhead4</Template>
  <TotalTime>0</TotalTime>
  <Pages>1</Pages>
  <Words>112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Hewlett-Packard Company</Company>
  <LinksUpToDate>false</LinksUpToDate>
  <CharactersWithSpaces>888</CharactersWithSpaces>
  <SharedDoc>false</SharedDoc>
  <HLinks>
    <vt:vector size="6" baseType="variant">
      <vt:variant>
        <vt:i4>7012429</vt:i4>
      </vt:variant>
      <vt:variant>
        <vt:i4>0</vt:i4>
      </vt:variant>
      <vt:variant>
        <vt:i4>0</vt:i4>
      </vt:variant>
      <vt:variant>
        <vt:i4>5</vt:i4>
      </vt:variant>
      <vt:variant>
        <vt:lpwstr>mailto:tgp@tgpohio.com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Jack Watson</dc:creator>
  <cp:keywords/>
  <cp:lastModifiedBy>Jack Watson</cp:lastModifiedBy>
  <cp:revision>2</cp:revision>
  <cp:lastPrinted>2021-06-08T20:42:00Z</cp:lastPrinted>
  <dcterms:created xsi:type="dcterms:W3CDTF">2021-06-08T20:42:00Z</dcterms:created>
  <dcterms:modified xsi:type="dcterms:W3CDTF">2021-06-08T20:42:00Z</dcterms:modified>
</cp:coreProperties>
</file>